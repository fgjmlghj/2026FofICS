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C84BC3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实验三 Git分支操作</w:t>
          </w:r>
        </w:p>
        <w:p w14:paraId="08EBBEE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4A51CE2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656FDE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实验人姓名：刘翔甫</w:t>
          </w:r>
        </w:p>
        <w:p w14:paraId="4A0E30E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实验人学号：202313410</w:t>
          </w:r>
        </w:p>
        <w:p w14:paraId="395A8BE9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59BE2988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both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602E8FD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1.掌握 Git 命令别名设置方法，简化高频命令操作。</w:t>
            </w:r>
          </w:p>
          <w:p w14:paraId="1052212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2.理解git fetch命令作用，学会刷新本地远程分支信息。</w:t>
            </w:r>
          </w:p>
          <w:p w14:paraId="1707576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3.熟练完成本地分支的创建、切换、更名、删除操作。</w:t>
            </w:r>
          </w:p>
          <w:p w14:paraId="1D678796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4.掌握本地分支推送到远程、关联跟踪远程分支的方法。</w:t>
            </w:r>
          </w:p>
          <w:p w14:paraId="1162518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5.学会远程分支的删除操作，理解分支在协作开发中的作用。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E4ACDA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实验设备：笔记本电脑</w:t>
            </w:r>
          </w:p>
          <w:p w14:paraId="2C49D8B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操作系统：Windows 11</w:t>
            </w:r>
          </w:p>
          <w:p w14:paraId="5112D7E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软件：Git、终端（Git Bash/Shell）、浏览器</w:t>
            </w:r>
          </w:p>
          <w:p w14:paraId="7AC1B75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前置条件：已克隆 GitHub 远程仓库，配置 SSH 免密登录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030ED0D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1.命令别名：通过git config自定义高频命令别名，简化操作、提升效率，别名与原命令等效。</w:t>
            </w:r>
          </w:p>
          <w:p w14:paraId="20C5070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2.git fetch：仅拉取远程仓库分支信息更新本地记录，不合并代码；git pull可直接拉取并合并远程最新代码。</w:t>
            </w:r>
          </w:p>
          <w:p w14:paraId="63B7E8A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3.Git 分支：独立开发线，互不干扰，支持并行开发、功能隔离；本地分支可推送至远程，远程分支可被本地跟踪关联。</w:t>
            </w:r>
          </w:p>
          <w:p w14:paraId="230CB57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4.分支关联：本地分支关联远程同名分支后，可直接用git push推送，无需指定远程分支。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19C5351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1.设置 Git 命令别名：执行git config --global alias.st status、git config --global alias.br 'branch -avv'、git config --global alias.com 'commit -m'、git config --global alias.ch checkout，自定义高频命令别名，简化后续操作。</w:t>
            </w:r>
          </w:p>
          <w:p w14:paraId="5685013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2.刷新远程分支信息：在 GitHub 远程仓库修改文件并提交，本地终端执行git fetch更新远程分支记录，再用git pull拉取远程最新代码，使本地分支与远程同步。</w:t>
            </w:r>
          </w:p>
          <w:p w14:paraId="5D2EA396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3.创建并切换本地分支：执行git branch dev创建 dev 分支，git checkout dev切换分支；或直接用git checkout -b dev1一步创建并切换至 dev1 分支。</w:t>
            </w:r>
          </w:p>
          <w:p w14:paraId="2ACE8F9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4.本地分支开发与提交：在 dev1 分支新增功能文件，执行git add .添加修改，git commit -m "新功能提交"生成本地提交。</w:t>
            </w:r>
          </w:p>
          <w:p w14:paraId="3666DFA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5.推送本地分支到远程：执行git push origin dev1将本地 dev1 分支推送到远程，自动创建远程 dev1 分支；用git push -u origin dev推送 dev 分支并关联跟踪远程同名分支。</w:t>
            </w:r>
          </w:p>
          <w:p w14:paraId="5280B89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6.关联与取消远程跟踪：执行git branch -u origin/dev1让本地 dev1 跟踪远程 dev1 分支；git branch --unset-upstream dev1可取消跟踪。</w:t>
            </w:r>
          </w:p>
          <w:p w14:paraId="0747A1B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7.分支更名与删除：执行git branch -m dev new_dev重命名本地分支；git push origin --delete dev1删除远程分支；切换至 master 分支后，git branch -D dev new_dev删除本地无用分支。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E1008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88" w:lineRule="atLeast"/>
              <w:ind w:left="0" w:right="0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五、实验总结与心得</w:t>
            </w:r>
          </w:p>
          <w:p w14:paraId="082808E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（一）实验总结</w:t>
            </w:r>
          </w:p>
          <w:p w14:paraId="288326E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1.本次实验掌握了 Git 分支全流程核心操作，核心要点如下：</w:t>
            </w:r>
          </w:p>
          <w:p w14:paraId="305BAD2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2.命令别名可大幅简化高频操作，提升 Git 使用效率，是实用的基础配置。</w:t>
            </w:r>
          </w:p>
          <w:p w14:paraId="150C04E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3.fetch与pull分工明确，前者仅更新信息，后者直接同步代码，按需使用可避免代码冲突。</w:t>
            </w:r>
          </w:p>
          <w:p w14:paraId="3608448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4.分支是 Git 协作核心，支持并行开发、功能隔离，本地与远程分支的推送、关联、删除操作流程清晰，保障开发有序。</w:t>
            </w:r>
          </w:p>
          <w:p w14:paraId="3E3B50D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（二）实验心得</w:t>
            </w:r>
          </w:p>
          <w:p w14:paraId="0B25217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1.通过本次实验，我深刻理解了 Git 分支在团队协作中的重要价值，分支隔离功能避免了不同开发任务间的代码干扰，大幅降低了协作风险。</w:t>
            </w:r>
          </w:p>
          <w:p w14:paraId="114E682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2.实验中，本地分支关联远程分支、删除远程分支是关键难点，初次操作时易混淆命令参数，反复练习后掌握了操作逻辑。同时，命令别名的设置让我体会到 Git 工具的灵活性，学会自定义适配自身操作习惯。</w:t>
            </w:r>
          </w:p>
          <w:p w14:paraId="59AE7CA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3.本次实验让我熟练掌握了分支管理技能，为后续多人协作开发、功能迭代、版本发布打下了坚实基础，后续会进一步练习分支合并、冲突解决等高级操作。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8C16A3C"/>
    <w:rsid w:val="3E9846A7"/>
    <w:rsid w:val="3F00274D"/>
    <w:rsid w:val="3FE30CE7"/>
    <w:rsid w:val="53B716F1"/>
    <w:rsid w:val="61B213B1"/>
    <w:rsid w:val="6DA242B5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4</Pages>
  <Words>1999</Words>
  <Characters>2696</Characters>
  <Lines>30</Lines>
  <Paragraphs>8</Paragraphs>
  <TotalTime>7</TotalTime>
  <ScaleCrop>false</ScaleCrop>
  <LinksUpToDate>false</LinksUpToDate>
  <CharactersWithSpaces>2934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2026-05-28T14:53:51Z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eyJoZGlkIjoiMmY0Y2YzOTA0NDZiMmRkYTBjZGUyZDg5ODQ4MGE5NDUiLCJ1c2VySWQiOiIxMTY1ODUzMDM1In0=</vt:lpwstr>
  </property>
</Properties>
</file>