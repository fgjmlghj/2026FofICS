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C84BC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实验四 多人合作GitHub部分</w:t>
          </w:r>
        </w:p>
        <w:p w14:paraId="08EBBEE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第十一周，星期五第5~8节</w:t>
          </w:r>
        </w:p>
        <w:p w14:paraId="4A51CE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656FDE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实验人姓名：刘翔甫</w:t>
          </w:r>
        </w:p>
        <w:p w14:paraId="4A0E30E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实验人学号：202313410</w:t>
          </w:r>
        </w:p>
        <w:p w14:paraId="395A8BE9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59BE2988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both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EBF17C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1.掌握 GitHub 仓库创建、忽略文件（.gitignore）的作用与配置。</w:t>
            </w:r>
          </w:p>
          <w:p w14:paraId="087C14F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2.学会仓库合作者添加、邀请与权限接受流程。</w:t>
            </w:r>
          </w:p>
          <w:p w14:paraId="4BA90AB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3.理解 Fork 仓库的概念，掌握 Fork 他人仓库的操作。</w:t>
            </w:r>
          </w:p>
          <w:p w14:paraId="6EE21A5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4.学会创建与指派 Issue，用于协作任务跟踪与问题管理。</w:t>
            </w:r>
          </w:p>
          <w:p w14:paraId="1162518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5.熟悉 GitHub 网页端多人协作核心流程，理解团队协作基本逻辑。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E4ACDA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实验设备：笔记本电脑</w:t>
            </w:r>
          </w:p>
          <w:p w14:paraId="2C49D8B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操作系统：Windows 11（或 Mac、Linux）</w:t>
            </w:r>
          </w:p>
          <w:p w14:paraId="0906D73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账号：两个 GitHub 账号（组长账号、组员账号）</w:t>
            </w:r>
          </w:p>
          <w:p w14:paraId="7AC1B75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网络：可正常访问 GitHub 官网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4975912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1.仓库协作：GitHub 支持多人协作，仓库所有者可添加合作者，赋予代码提交、修改等权限。</w:t>
            </w:r>
          </w:p>
          <w:p w14:paraId="4F1EFE9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2.Fork 仓库：将他人公开仓库完整复制到自己账号下，独立开发不影响原仓库，后续可通过 PR 合并代码。</w:t>
            </w:r>
          </w:p>
          <w:p w14:paraId="093F095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3.gitignore 文件：配置需忽略的文件 / 目录，避免无关文件（缓存、日志、配置文件）上传仓库。</w:t>
            </w:r>
          </w:p>
          <w:p w14:paraId="6F52B51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4.Issue 功能：用于记录项目任务、Bug、需求，支持指派负责人、跟踪进度，是团队协作的任务管理工具。</w:t>
            </w:r>
          </w:p>
          <w:p w14:paraId="230CB570">
            <w:pPr>
              <w:snapToGrid w:val="0"/>
              <w:ind w:firstLine="280" w:firstLineChars="100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24C450E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1.组长账号登录 GitHub，创建名为 work 的公开仓库，填写仓库描述，勾选初始化 README 文件，按需选择.gitignore 忽略文件，完成仓库创建。</w:t>
            </w:r>
          </w:p>
          <w:p w14:paraId="2F22D37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2.组长进入work仓库的 Settings 页面，找到 Collaborators 选项，输入组员 GitHub 账号发送协作邀请。</w:t>
            </w:r>
          </w:p>
          <w:p w14:paraId="204667C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3.组员登录 GitHub 账号，接收邮箱协作邀请，确认成为仓库合作者；随后点击 Fork 按钮，将组长的 work 仓库克隆到自己账号下。</w:t>
            </w:r>
          </w:p>
          <w:p w14:paraId="0747A1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4.组长回到 work 仓库，进入 Issues 模块，点击 New issue 创建任务，填写任务标题与内容，指派组员为负责人，完成 Issue 创建与指派。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E1008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88" w:lineRule="atLeast"/>
              <w:ind w:left="0" w:right="0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五、实验总结与心得</w:t>
            </w:r>
          </w:p>
          <w:p w14:paraId="366B8B8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（一）实验总结</w:t>
            </w:r>
          </w:p>
          <w:p w14:paraId="60D142F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本次实验掌握了 GitHub 网页端多人协作核心操作，核心要点如下：</w:t>
            </w:r>
          </w:p>
          <w:p w14:paraId="1AC1257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1.gitignore 文件可过滤无关文件，保持仓库整洁，是规范仓库管理的基础配置。</w:t>
            </w:r>
          </w:p>
          <w:p w14:paraId="332E69F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2.合作者邀请与 Fork 是两种协作模式，直接添加合作者适合小团队快速协作，Fork 适合外部开发者参与，互不干扰原仓库。</w:t>
            </w:r>
          </w:p>
          <w:p w14:paraId="42775D7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3.Issue 是团队协作的核心工具，明确任务分工、跟踪进度，保障协作有序推进。</w:t>
            </w:r>
          </w:p>
          <w:p w14:paraId="28B5B31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（二）实验心得</w:t>
            </w:r>
          </w:p>
          <w:p w14:paraId="67243CD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通过本次实验，我理解了 GitHub 多人协作的核心逻辑，从仓库管理、权限分配到任务跟踪，完整模拟了小型团队的开发协作流程。</w:t>
            </w:r>
          </w:p>
          <w:p w14:paraId="70CCFA5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实验中，Fork 仓库和 Issue 指派是关键，Fork 实现了代码隔离开发，避免直接修改原仓库造成冲突；Issue 则让协作任务清晰化，明确责任分工，提升协作效率。</w:t>
            </w:r>
          </w:p>
          <w:p w14:paraId="59AE7CA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本次实验仅掌握了网页端基础协作操作，后续还需学习 Pull Request 代码合并、Issue 评论跟进等进阶功能，熟练运用 GitHub 完成团队开发与协作任务。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8C16A3C"/>
    <w:rsid w:val="3E9846A7"/>
    <w:rsid w:val="3F00274D"/>
    <w:rsid w:val="53B716F1"/>
    <w:rsid w:val="61B213B1"/>
    <w:rsid w:val="6D1F2AF6"/>
    <w:rsid w:val="6DA242B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1999</Words>
  <Characters>2696</Characters>
  <Lines>30</Lines>
  <Paragraphs>8</Paragraphs>
  <TotalTime>6</TotalTime>
  <ScaleCrop>false</ScaleCrop>
  <LinksUpToDate>false</LinksUpToDate>
  <CharactersWithSpaces>2934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2026-05-28T14:59:43Z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eyJoZGlkIjoiMmY0Y2YzOTA0NDZiMmRkYTBjZGUyZDg5ODQ4MGE5NDUiLCJ1c2VySWQiOiIxMTY1ODUzMDM1In0=</vt:lpwstr>
  </property>
</Properties>
</file>