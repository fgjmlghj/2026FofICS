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2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2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C84BC3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实验二 Github基础操作</w:t>
          </w:r>
        </w:p>
        <w:p w14:paraId="08EBBEE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第十周，星期五第5~8节</w:t>
          </w:r>
        </w:p>
        <w:p w14:paraId="4A51CE2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656FDE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实验人姓名：刘翔甫</w:t>
          </w:r>
        </w:p>
        <w:p w14:paraId="4A0E30E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实验人学号：202313410</w:t>
          </w:r>
        </w:p>
        <w:p w14:paraId="395A8BE9">
          <w:pPr>
            <w:pStyle w:val="52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59BE2988">
          <w:pPr>
            <w:pStyle w:val="52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2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2"/>
            <w:spacing w:before="480"/>
            <w:jc w:val="both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2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2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2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2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10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690BC15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1.理解 Git 仓库三大区域：工作区、暂存区、版本区。</w:t>
            </w:r>
          </w:p>
          <w:p w14:paraId="54AECF25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2.掌握本地仓库修改、添加、提交、推送到远程仓库的完整流程。</w:t>
            </w:r>
          </w:p>
          <w:p w14:paraId="7A15D707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3.学会查看提交历史、配置个人身份信息。</w:t>
            </w:r>
          </w:p>
          <w:p w14:paraId="7073BAE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4.掌握版本回退与提交时间线分叉处理方法。</w:t>
            </w:r>
          </w:p>
          <w:p w14:paraId="1162518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5.理解 git reflog 的作用，能恢复误操作的提交。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4E4ACDA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实验设备：笔记本电脑</w:t>
            </w:r>
          </w:p>
          <w:p w14:paraId="2C49D8B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操作系统：Windows 11（或 Mac、Linux）</w:t>
            </w:r>
          </w:p>
          <w:p w14:paraId="5E9FB88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网络环境：可正常访问 GitHub 官网</w:t>
            </w:r>
          </w:p>
          <w:p w14:paraId="7AC1B750">
            <w:pPr>
              <w:snapToGrid w:val="0"/>
              <w:ind w:firstLine="280" w:firstLineChars="100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网络：可访问 GitHub，已配置 SSH 或账号权限</w:t>
            </w:r>
          </w:p>
          <w:p w14:paraId="54684AE3">
            <w:pPr>
              <w:snapToGrid w:val="0"/>
              <w:ind w:firstLine="280" w:firstLineChars="100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6F0C7835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1.Git 三大区域</w:t>
            </w:r>
          </w:p>
          <w:p w14:paraId="75B27302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工作区：本地实际文件目录。</w:t>
            </w:r>
          </w:p>
          <w:p w14:paraId="6CF41AB2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暂存区：临时存放待提交的修改。</w:t>
            </w:r>
          </w:p>
          <w:p w14:paraId="751D0F7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版本区：Git 仓库，保存所有历史提交记录。</w:t>
            </w:r>
          </w:p>
          <w:p w14:paraId="3E6889F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数据流向：工作区 → add → 暂存区 → commit → 版本区 → push → 远程仓库。</w:t>
            </w:r>
          </w:p>
          <w:p w14:paraId="6C4DF306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2.常用命令作用</w:t>
            </w:r>
          </w:p>
          <w:p w14:paraId="2A1019CD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status：查看仓库状态。</w:t>
            </w:r>
          </w:p>
          <w:p w14:paraId="39E26BA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add：将修改加入暂存区。</w:t>
            </w:r>
          </w:p>
          <w:p w14:paraId="1060E64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commit：生成版本提交。</w:t>
            </w:r>
          </w:p>
          <w:p w14:paraId="41733DF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push：推送本地提交到远程。</w:t>
            </w:r>
          </w:p>
          <w:p w14:paraId="56CD527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reset：版本回退（soft/hard）。</w:t>
            </w:r>
          </w:p>
          <w:p w14:paraId="230CB57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reflog：记录本地所有操作历史，用于找回误删提交。</w:t>
            </w:r>
            <w:bookmarkStart w:id="0" w:name="_GoBack"/>
            <w:bookmarkEnd w:id="0"/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1A3EC06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1.理解 Git 三大区域：工作区、暂存区、版本区。文件修改后，通过 git add 加入暂存区，git commit 提交到版本区，git push 同步到远程仓库。</w:t>
            </w:r>
          </w:p>
          <w:p w14:paraId="4D7B8B4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2.进入本地仓库，使用 git status 查看状态；新建 one.txt 文件并写入内容，执行 git add . 将所有修改加入暂存区；配置 git 用户信息（git config --global user.name 用户名、git config --global user.email 邮箱）；执行 git commit -m "提交说明" 提交到本地仓库，最后用 git push 推送到 GitHub 远程仓库。</w:t>
            </w:r>
          </w:p>
          <w:p w14:paraId="096253C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3.执行 git reset --soft HEAD^ 撤销最近一次提交，修改文件内容后，重新执行 git add . 和 git commit -m "重新提交" 完成提交。</w:t>
            </w:r>
          </w:p>
          <w:p w14:paraId="1944164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4.本地与远程版本出现分叉时，使用 git push -f 强制推送，使远程仓库与本地版本保持一致。</w:t>
            </w:r>
          </w:p>
          <w:p w14:paraId="0747A1B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5.误操作后，执行 git reflog 查看所有历史操作记录，通过 git reset --hard 版本号回退到指定版本，恢复误操作内容。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E1008C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88" w:lineRule="atLeast"/>
              <w:ind w:left="0" w:right="0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五、实验总结与心得</w:t>
            </w:r>
          </w:p>
          <w:p w14:paraId="750EA34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（一）实验总结</w:t>
            </w:r>
          </w:p>
          <w:p w14:paraId="186F0C7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本次实验系统掌握了 Git 日常核心操作：从本地修改、暂存、提交、推送到远程，到版本回退、冲突处理、误操作恢复。核心要点如下：</w:t>
            </w:r>
          </w:p>
          <w:p w14:paraId="6272B28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1.Git 采用工作区 — 暂存区 — 版本区三级管理，add 和 commit 分工明确，保证版本可控。</w:t>
            </w:r>
          </w:p>
          <w:p w14:paraId="37D12A62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2.git push 是本地与远程同步的关键，版本不一致时需使用强制推送。</w:t>
            </w:r>
          </w:p>
          <w:p w14:paraId="0A36487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3.git reset 可灵活回退版本，--soft 保留修改，--hard 直接覆盖。</w:t>
            </w:r>
          </w:p>
          <w:p w14:paraId="1FECD14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4.git reflog 是本地安全网，所有提交变更均可回溯，提高操作容错性。</w:t>
            </w:r>
          </w:p>
          <w:p w14:paraId="7B6EB7A2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（二）实验心得</w:t>
            </w:r>
          </w:p>
          <w:p w14:paraId="0E37E9A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1.通过本次实验，我真正理解了 Git 版本控制的价值：不仅可以记录每一次修改，还能随时回退、追溯、恢复，极大降低了开发风险。</w:t>
            </w:r>
          </w:p>
          <w:p w14:paraId="0890FBA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2.实验过程中，版本回退和强制推送是难点，一开始担心误操作会丢失代码，但通过 reflog 的使用，我明白了 Git 本地记录的安全性，不再害怕回退操作。</w:t>
            </w:r>
          </w:p>
          <w:p w14:paraId="59AE7CA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3.这次实验让我掌握了日常开发最常用的 Git 命令，为后续分支开发、团队协作打下基础。后续我会继续练习分支合并、冲突解决等高级操作，熟练掌握 Git 工具链。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removePersonalInformation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8C16A3C"/>
    <w:rsid w:val="3E9846A7"/>
    <w:rsid w:val="3F00274D"/>
    <w:rsid w:val="45F72670"/>
    <w:rsid w:val="53B716F1"/>
    <w:rsid w:val="61B213B1"/>
    <w:rsid w:val="6DA242B5"/>
    <w:rsid w:val="71EC61A6"/>
    <w:rsid w:val="76B71709"/>
    <w:rsid w:val="77B7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1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9">
    <w:name w:val="Title"/>
    <w:basedOn w:val="1"/>
    <w:next w:val="1"/>
    <w:link w:val="50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1">
    <w:name w:val="Table Grid"/>
    <w:basedOn w:val="10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Strong"/>
    <w:basedOn w:val="12"/>
    <w:qFormat/>
    <w:uiPriority w:val="22"/>
    <w:rPr>
      <w:b/>
      <w:color w:val="FFFFFF"/>
      <w:shd w:val="clear" w:color="auto" w:fill="2255A4"/>
    </w:rPr>
  </w:style>
  <w:style w:type="character" w:styleId="14">
    <w:name w:val="FollowedHyperlink"/>
    <w:basedOn w:val="12"/>
    <w:unhideWhenUsed/>
    <w:qFormat/>
    <w:uiPriority w:val="99"/>
    <w:rPr>
      <w:color w:val="34C8D5"/>
      <w:u w:val="none"/>
    </w:rPr>
  </w:style>
  <w:style w:type="character" w:styleId="15">
    <w:name w:val="Emphasis"/>
    <w:basedOn w:val="12"/>
    <w:qFormat/>
    <w:uiPriority w:val="20"/>
    <w:rPr>
      <w:i/>
    </w:rPr>
  </w:style>
  <w:style w:type="character" w:styleId="16">
    <w:name w:val="Hyperlink"/>
    <w:basedOn w:val="12"/>
    <w:unhideWhenUsed/>
    <w:qFormat/>
    <w:uiPriority w:val="99"/>
    <w:rPr>
      <w:color w:val="34C8D5"/>
      <w:u w:val="none"/>
    </w:rPr>
  </w:style>
  <w:style w:type="character" w:styleId="17">
    <w:name w:val="HTML Code"/>
    <w:basedOn w:val="12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8">
    <w:name w:val="HTML Keyboard"/>
    <w:basedOn w:val="12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9">
    <w:name w:val="HTML Sample"/>
    <w:basedOn w:val="12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20">
    <w:name w:val="xysj_xb1"/>
    <w:basedOn w:val="12"/>
    <w:qFormat/>
    <w:uiPriority w:val="0"/>
    <w:rPr>
      <w:sz w:val="15"/>
      <w:szCs w:val="15"/>
      <w:vertAlign w:val="subscript"/>
    </w:rPr>
  </w:style>
  <w:style w:type="character" w:customStyle="1" w:styleId="21">
    <w:name w:val="am-datepicker-hour"/>
    <w:basedOn w:val="12"/>
    <w:qFormat/>
    <w:uiPriority w:val="0"/>
  </w:style>
  <w:style w:type="character" w:customStyle="1" w:styleId="22">
    <w:name w:val="next"/>
    <w:basedOn w:val="12"/>
    <w:qFormat/>
    <w:uiPriority w:val="0"/>
    <w:rPr>
      <w:color w:val="999999"/>
      <w:shd w:val="clear" w:color="auto" w:fill="FFFFFF"/>
    </w:rPr>
  </w:style>
  <w:style w:type="character" w:customStyle="1" w:styleId="23">
    <w:name w:val="am-icon21"/>
    <w:basedOn w:val="12"/>
    <w:qFormat/>
    <w:uiPriority w:val="0"/>
    <w:rPr>
      <w:sz w:val="27"/>
      <w:szCs w:val="27"/>
    </w:rPr>
  </w:style>
  <w:style w:type="character" w:customStyle="1" w:styleId="24">
    <w:name w:val="button3"/>
    <w:basedOn w:val="12"/>
    <w:qFormat/>
    <w:uiPriority w:val="0"/>
  </w:style>
  <w:style w:type="character" w:customStyle="1" w:styleId="25">
    <w:name w:val="button1"/>
    <w:basedOn w:val="12"/>
    <w:qFormat/>
    <w:uiPriority w:val="0"/>
    <w:rPr>
      <w:shd w:val="clear" w:color="auto" w:fill="F5F5F5"/>
    </w:rPr>
  </w:style>
  <w:style w:type="character" w:customStyle="1" w:styleId="26">
    <w:name w:val="am-active19"/>
    <w:basedOn w:val="12"/>
    <w:qFormat/>
    <w:uiPriority w:val="0"/>
    <w:rPr>
      <w:color w:val="EB2B00"/>
    </w:rPr>
  </w:style>
  <w:style w:type="character" w:customStyle="1" w:styleId="27">
    <w:name w:val="am-datepicker-old3"/>
    <w:basedOn w:val="12"/>
    <w:qFormat/>
    <w:uiPriority w:val="0"/>
    <w:rPr>
      <w:color w:val="FFDBA4"/>
    </w:rPr>
  </w:style>
  <w:style w:type="character" w:customStyle="1" w:styleId="28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9">
    <w:name w:val="button2"/>
    <w:basedOn w:val="12"/>
    <w:qFormat/>
    <w:uiPriority w:val="0"/>
  </w:style>
  <w:style w:type="character" w:customStyle="1" w:styleId="30">
    <w:name w:val="button"/>
    <w:basedOn w:val="12"/>
    <w:qFormat/>
    <w:uiPriority w:val="0"/>
    <w:rPr>
      <w:shd w:val="clear" w:color="auto" w:fill="F5F5F5"/>
    </w:rPr>
  </w:style>
  <w:style w:type="character" w:customStyle="1" w:styleId="31">
    <w:name w:val="hover41"/>
    <w:basedOn w:val="12"/>
    <w:qFormat/>
    <w:uiPriority w:val="0"/>
    <w:rPr>
      <w:shd w:val="clear" w:color="auto" w:fill="F0F0F0"/>
    </w:rPr>
  </w:style>
  <w:style w:type="character" w:customStyle="1" w:styleId="32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3">
    <w:name w:val="synr_font041"/>
    <w:basedOn w:val="12"/>
    <w:qFormat/>
    <w:uiPriority w:val="0"/>
    <w:rPr>
      <w:color w:val="575757"/>
      <w:sz w:val="18"/>
      <w:szCs w:val="18"/>
    </w:rPr>
  </w:style>
  <w:style w:type="character" w:customStyle="1" w:styleId="34">
    <w:name w:val="synr_font011"/>
    <w:basedOn w:val="12"/>
    <w:qFormat/>
    <w:uiPriority w:val="0"/>
    <w:rPr>
      <w:color w:val="575757"/>
      <w:sz w:val="18"/>
      <w:szCs w:val="18"/>
    </w:rPr>
  </w:style>
  <w:style w:type="character" w:customStyle="1" w:styleId="35">
    <w:name w:val="am-disabled16"/>
    <w:basedOn w:val="12"/>
    <w:qFormat/>
    <w:uiPriority w:val="0"/>
    <w:rPr>
      <w:color w:val="999999"/>
      <w:shd w:val="clear" w:color="auto" w:fill="FAFAFA"/>
    </w:rPr>
  </w:style>
  <w:style w:type="character" w:customStyle="1" w:styleId="36">
    <w:name w:val="imgboder1"/>
    <w:basedOn w:val="12"/>
    <w:qFormat/>
    <w:uiPriority w:val="0"/>
    <w:rPr>
      <w:bdr w:val="single" w:color="C6C6C6" w:sz="12" w:space="0"/>
    </w:rPr>
  </w:style>
  <w:style w:type="character" w:customStyle="1" w:styleId="37">
    <w:name w:val="synr_font031"/>
    <w:basedOn w:val="12"/>
    <w:qFormat/>
    <w:uiPriority w:val="0"/>
    <w:rPr>
      <w:color w:val="BE6042"/>
      <w:sz w:val="18"/>
      <w:szCs w:val="18"/>
    </w:rPr>
  </w:style>
  <w:style w:type="character" w:customStyle="1" w:styleId="38">
    <w:name w:val="hover43"/>
    <w:basedOn w:val="12"/>
    <w:qFormat/>
    <w:uiPriority w:val="0"/>
    <w:rPr>
      <w:shd w:val="clear" w:color="auto" w:fill="F0F0F0"/>
    </w:rPr>
  </w:style>
  <w:style w:type="character" w:customStyle="1" w:styleId="39">
    <w:name w:val="am-active20"/>
    <w:basedOn w:val="12"/>
    <w:qFormat/>
    <w:uiPriority w:val="0"/>
    <w:rPr>
      <w:color w:val="E18800"/>
    </w:rPr>
  </w:style>
  <w:style w:type="character" w:customStyle="1" w:styleId="40">
    <w:name w:val="am-active18"/>
    <w:basedOn w:val="12"/>
    <w:qFormat/>
    <w:uiPriority w:val="0"/>
    <w:rPr>
      <w:color w:val="047544"/>
    </w:rPr>
  </w:style>
  <w:style w:type="character" w:customStyle="1" w:styleId="41">
    <w:name w:val="am-datepicker-old"/>
    <w:basedOn w:val="12"/>
    <w:uiPriority w:val="0"/>
    <w:rPr>
      <w:color w:val="91EAEE"/>
    </w:rPr>
  </w:style>
  <w:style w:type="character" w:customStyle="1" w:styleId="42">
    <w:name w:val="am-disabled9"/>
    <w:basedOn w:val="12"/>
    <w:qFormat/>
    <w:uiPriority w:val="0"/>
    <w:rPr>
      <w:color w:val="999999"/>
      <w:shd w:val="clear" w:color="auto" w:fill="FAFAFA"/>
    </w:rPr>
  </w:style>
  <w:style w:type="character" w:customStyle="1" w:styleId="43">
    <w:name w:val="am-datepicker-old2"/>
    <w:basedOn w:val="12"/>
    <w:qFormat/>
    <w:uiPriority w:val="0"/>
    <w:rPr>
      <w:color w:val="FFBDAE"/>
    </w:rPr>
  </w:style>
  <w:style w:type="character" w:customStyle="1" w:styleId="44">
    <w:name w:val="am-datepicker-old1"/>
    <w:basedOn w:val="12"/>
    <w:qFormat/>
    <w:uiPriority w:val="0"/>
    <w:rPr>
      <w:color w:val="50EBA8"/>
    </w:rPr>
  </w:style>
  <w:style w:type="character" w:customStyle="1" w:styleId="45">
    <w:name w:val="am-icon22"/>
    <w:basedOn w:val="12"/>
    <w:qFormat/>
    <w:uiPriority w:val="0"/>
    <w:rPr>
      <w:sz w:val="27"/>
      <w:szCs w:val="27"/>
    </w:rPr>
  </w:style>
  <w:style w:type="character" w:customStyle="1" w:styleId="46">
    <w:name w:val="prev"/>
    <w:basedOn w:val="12"/>
    <w:qFormat/>
    <w:uiPriority w:val="0"/>
    <w:rPr>
      <w:color w:val="999999"/>
      <w:shd w:val="clear" w:color="auto" w:fill="FFFFFF"/>
    </w:rPr>
  </w:style>
  <w:style w:type="character" w:customStyle="1" w:styleId="47">
    <w:name w:val="hover42"/>
    <w:basedOn w:val="12"/>
    <w:qFormat/>
    <w:uiPriority w:val="0"/>
    <w:rPr>
      <w:color w:val="FFFFFF"/>
      <w:shd w:val="clear" w:color="auto" w:fill="777777"/>
    </w:rPr>
  </w:style>
  <w:style w:type="character" w:customStyle="1" w:styleId="48">
    <w:name w:val="am-active17"/>
    <w:basedOn w:val="12"/>
    <w:qFormat/>
    <w:uiPriority w:val="0"/>
    <w:rPr>
      <w:color w:val="0BABB2"/>
      <w:shd w:val="clear" w:color="auto" w:fill="F0F0F0"/>
    </w:rPr>
  </w:style>
  <w:style w:type="character" w:customStyle="1" w:styleId="49">
    <w:name w:val="am-icon23"/>
    <w:basedOn w:val="12"/>
    <w:qFormat/>
    <w:uiPriority w:val="0"/>
    <w:rPr>
      <w:sz w:val="27"/>
      <w:szCs w:val="27"/>
    </w:rPr>
  </w:style>
  <w:style w:type="character" w:customStyle="1" w:styleId="50">
    <w:name w:val="标题 字符"/>
    <w:basedOn w:val="12"/>
    <w:link w:val="9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副标题 字符"/>
    <w:basedOn w:val="12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2">
    <w:name w:val="No Spacing"/>
    <w:link w:val="5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3">
    <w:name w:val="无间隔 字符"/>
    <w:basedOn w:val="12"/>
    <w:link w:val="52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4</Pages>
  <Words>1123</Words>
  <Characters>1460</Characters>
  <Lines>30</Lines>
  <Paragraphs>8</Paragraphs>
  <TotalTime>7</TotalTime>
  <ScaleCrop>false</ScaleCrop>
  <LinksUpToDate>false</LinksUpToDate>
  <CharactersWithSpaces>1594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2026-05-28T15:25:28Z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eyJoZGlkIjoiMmY0Y2YzOTA0NDZiMmRkYTBjZGUyZDg5ODQ4MGE5NDUiLCJ1c2VySWQiOiIxMTY1ODUzMDM1In0=</vt:lpwstr>
  </property>
</Properties>
</file>